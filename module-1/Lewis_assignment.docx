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3F09E8" w14:textId="06F09CE5" w:rsidR="00E81978" w:rsidRDefault="00000000">
      <w:pPr>
        <w:pStyle w:val="Title"/>
      </w:pPr>
      <w:sdt>
        <w:sdtPr>
          <w:alias w:val="Title:"/>
          <w:tag w:val="Title:"/>
          <w:id w:val="726351117"/>
          <w:placeholder>
            <w:docPart w:val="A1A73679CBD348C4977F5AD253CC46F1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15:appearance w15:val="hidden"/>
          <w:text w:multiLine="1"/>
        </w:sdtPr>
        <w:sdtContent>
          <w:r w:rsidR="005B5FE0">
            <w:t xml:space="preserve">Module 1 </w:t>
          </w:r>
          <w:r w:rsidR="0008164F">
            <w:t>Assignment</w:t>
          </w:r>
        </w:sdtContent>
      </w:sdt>
    </w:p>
    <w:p w14:paraId="3F6BE6F1" w14:textId="656C88FE" w:rsidR="00B823AA" w:rsidRDefault="00846FBC" w:rsidP="00B823AA">
      <w:pPr>
        <w:pStyle w:val="Title2"/>
      </w:pPr>
      <w:r>
        <w:t>Lewis, Darnell</w:t>
      </w:r>
    </w:p>
    <w:p w14:paraId="29878757" w14:textId="032F30DD" w:rsidR="00E81978" w:rsidRDefault="005A3025" w:rsidP="00B823AA">
      <w:pPr>
        <w:pStyle w:val="Title2"/>
      </w:pPr>
      <w:r>
        <w:t xml:space="preserve">Bellevue University, </w:t>
      </w:r>
      <w:r w:rsidR="002F2D7C">
        <w:t>Class</w:t>
      </w:r>
    </w:p>
    <w:p w14:paraId="710A1652" w14:textId="1D9441FC" w:rsidR="005A3025" w:rsidRDefault="005B5FE0" w:rsidP="00B823AA">
      <w:pPr>
        <w:pStyle w:val="Title2"/>
      </w:pPr>
      <w:r>
        <w:t>CSD-310</w:t>
      </w:r>
    </w:p>
    <w:p w14:paraId="4A9493F8" w14:textId="2157A301" w:rsidR="005A3025" w:rsidRDefault="005B5FE0" w:rsidP="00B823AA">
      <w:pPr>
        <w:pStyle w:val="Title2"/>
      </w:pPr>
      <w:r>
        <w:t>10/16</w:t>
      </w:r>
      <w:r w:rsidR="00850AC6">
        <w:t>/2023</w:t>
      </w:r>
    </w:p>
    <w:p w14:paraId="1BA3A467" w14:textId="77777777" w:rsidR="00F3233A" w:rsidRDefault="00F3233A" w:rsidP="00B823AA">
      <w:pPr>
        <w:pStyle w:val="Title2"/>
      </w:pPr>
    </w:p>
    <w:p w14:paraId="02A6EDFC" w14:textId="77777777" w:rsidR="00F3233A" w:rsidRDefault="00F3233A" w:rsidP="00B823AA">
      <w:pPr>
        <w:pStyle w:val="Title2"/>
      </w:pPr>
    </w:p>
    <w:p w14:paraId="20D673AE" w14:textId="74FEB77A" w:rsidR="00F3233A" w:rsidRDefault="00F3233A" w:rsidP="00B823AA">
      <w:pPr>
        <w:pStyle w:val="Title2"/>
      </w:pPr>
    </w:p>
    <w:p w14:paraId="5382B2F9" w14:textId="6F092BE1" w:rsidR="00E81978" w:rsidRPr="00B620E4" w:rsidRDefault="00000000">
      <w:pPr>
        <w:pStyle w:val="SectionTitle"/>
        <w:rPr>
          <w:rFonts w:cstheme="majorHAnsi"/>
        </w:rPr>
      </w:pPr>
      <w:sdt>
        <w:sdtPr>
          <w:rPr>
            <w:rFonts w:cstheme="majorHAnsi"/>
          </w:rPr>
          <w:alias w:val="Section title:"/>
          <w:tag w:val="Section title:"/>
          <w:id w:val="984196707"/>
          <w:placeholder>
            <w:docPart w:val="65F71D36B55A446FB3FD9E022EB10E9D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15:appearance w15:val="hidden"/>
          <w:text w:multiLine="1"/>
        </w:sdtPr>
        <w:sdtContent>
          <w:r w:rsidR="005B5FE0">
            <w:rPr>
              <w:rFonts w:cstheme="majorHAnsi"/>
            </w:rPr>
            <w:t>Module 1 Assignment</w:t>
          </w:r>
        </w:sdtContent>
      </w:sdt>
    </w:p>
    <w:p w14:paraId="0275114B" w14:textId="52323E18" w:rsidR="00E81978" w:rsidRPr="00B620E4" w:rsidRDefault="005B5FE0" w:rsidP="00C31D30">
      <w:pPr>
        <w:pStyle w:val="Heading2"/>
        <w:rPr>
          <w:rFonts w:cstheme="majorHAnsi"/>
        </w:rPr>
      </w:pPr>
      <w:r>
        <w:rPr>
          <w:rFonts w:cstheme="majorHAnsi"/>
          <w:noProof/>
        </w:rPr>
        <w:lastRenderedPageBreak/>
        <w:drawing>
          <wp:inline distT="0" distB="0" distL="0" distR="0" wp14:anchorId="47947A9E" wp14:editId="3135FADA">
            <wp:extent cx="5943600" cy="3343275"/>
            <wp:effectExtent l="0" t="0" r="0" b="9525"/>
            <wp:docPr id="97928662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286623" name="Picture 2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ajorHAnsi"/>
          <w:noProof/>
        </w:rPr>
        <w:drawing>
          <wp:inline distT="0" distB="0" distL="0" distR="0" wp14:anchorId="2E64647F" wp14:editId="7199B808">
            <wp:extent cx="5943600" cy="3343275"/>
            <wp:effectExtent l="0" t="0" r="0" b="9525"/>
            <wp:docPr id="2112864238" name="Picture 3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864238" name="Picture 3" descr="A computer screen shot of a black scree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ajorHAnsi"/>
          <w:noProof/>
        </w:rPr>
        <w:lastRenderedPageBreak/>
        <w:drawing>
          <wp:inline distT="0" distB="0" distL="0" distR="0" wp14:anchorId="5DE527C7" wp14:editId="1AE22B09">
            <wp:extent cx="5943600" cy="3343275"/>
            <wp:effectExtent l="0" t="0" r="0" b="9525"/>
            <wp:docPr id="833301468" name="Picture 4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301468" name="Picture 4" descr="A computer screen shot of a computer scree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ajorHAnsi"/>
          <w:noProof/>
        </w:rPr>
        <w:drawing>
          <wp:inline distT="0" distB="0" distL="0" distR="0" wp14:anchorId="6C8511A8" wp14:editId="3D08EFBE">
            <wp:extent cx="5943600" cy="3343275"/>
            <wp:effectExtent l="0" t="0" r="0" b="9525"/>
            <wp:docPr id="757276797" name="Picture 5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276797" name="Picture 5" descr="A computer screen shot of a computer scree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1978" w:rsidRPr="00B620E4" w:rsidSect="0010078C">
      <w:footerReference w:type="default" r:id="rId13"/>
      <w:headerReference w:type="first" r:id="rId14"/>
      <w:footnotePr>
        <w:pos w:val="beneathText"/>
      </w:footnotePr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D44B16" w14:textId="77777777" w:rsidR="006A6D4A" w:rsidRDefault="006A6D4A">
      <w:pPr>
        <w:spacing w:line="240" w:lineRule="auto"/>
      </w:pPr>
      <w:r>
        <w:separator/>
      </w:r>
    </w:p>
    <w:p w14:paraId="6B5140A3" w14:textId="77777777" w:rsidR="006A6D4A" w:rsidRDefault="006A6D4A"/>
  </w:endnote>
  <w:endnote w:type="continuationSeparator" w:id="0">
    <w:p w14:paraId="053F3B8A" w14:textId="77777777" w:rsidR="006A6D4A" w:rsidRDefault="006A6D4A">
      <w:pPr>
        <w:spacing w:line="240" w:lineRule="auto"/>
      </w:pPr>
      <w:r>
        <w:continuationSeparator/>
      </w:r>
    </w:p>
    <w:p w14:paraId="65DBD5C7" w14:textId="77777777" w:rsidR="006A6D4A" w:rsidRDefault="006A6D4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3C45EF" w14:textId="184376D8" w:rsidR="002F2D7C" w:rsidRDefault="000853BC">
    <w:pPr>
      <w:pStyle w:val="Footer"/>
    </w:pPr>
    <w:r>
      <w:t>Lewis</w:t>
    </w:r>
    <w:r w:rsidR="00BE7854">
      <w:t xml:space="preserve">, </w:t>
    </w:r>
    <w:r w:rsidR="005B5FE0">
      <w:t>CSD-310 October 16th</w:t>
    </w:r>
    <w:r w:rsidR="00BE7854">
      <w:t>. 2023</w:t>
    </w:r>
    <w:r w:rsidR="002F2D7C">
      <w:ptab w:relativeTo="margin" w:alignment="right" w:leader="none"/>
    </w:r>
    <w:r w:rsidR="002F2D7C">
      <w:rPr>
        <w:color w:val="7F7F7F" w:themeColor="background1" w:themeShade="7F"/>
        <w:spacing w:val="60"/>
      </w:rPr>
      <w:t>Page</w:t>
    </w:r>
    <w:r w:rsidR="002F2D7C">
      <w:t xml:space="preserve"> | </w:t>
    </w:r>
    <w:r w:rsidR="002F2D7C">
      <w:fldChar w:fldCharType="begin"/>
    </w:r>
    <w:r w:rsidR="002F2D7C">
      <w:instrText xml:space="preserve"> PAGE   \* MERGEFORMAT </w:instrText>
    </w:r>
    <w:r w:rsidR="002F2D7C">
      <w:fldChar w:fldCharType="separate"/>
    </w:r>
    <w:r w:rsidR="002F2D7C">
      <w:t>1</w:t>
    </w:r>
    <w:r w:rsidR="002F2D7C">
      <w:rPr>
        <w:b/>
        <w:bCs/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A91A3A" w14:textId="77777777" w:rsidR="006A6D4A" w:rsidRDefault="006A6D4A">
      <w:pPr>
        <w:spacing w:line="240" w:lineRule="auto"/>
      </w:pPr>
      <w:r>
        <w:separator/>
      </w:r>
    </w:p>
    <w:p w14:paraId="715FD1BF" w14:textId="77777777" w:rsidR="006A6D4A" w:rsidRDefault="006A6D4A"/>
  </w:footnote>
  <w:footnote w:type="continuationSeparator" w:id="0">
    <w:p w14:paraId="5852E3F1" w14:textId="77777777" w:rsidR="006A6D4A" w:rsidRDefault="006A6D4A">
      <w:pPr>
        <w:spacing w:line="240" w:lineRule="auto"/>
      </w:pPr>
      <w:r>
        <w:continuationSeparator/>
      </w:r>
    </w:p>
    <w:p w14:paraId="7EFF7F18" w14:textId="77777777" w:rsidR="006A6D4A" w:rsidRDefault="006A6D4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09FF28" w14:textId="5FD73377" w:rsidR="00E81978" w:rsidRDefault="005D3A03">
    <w:pPr>
      <w:pStyle w:val="Header"/>
      <w:rPr>
        <w:rStyle w:val="Strong"/>
      </w:rPr>
    </w:pPr>
    <w:r>
      <w:rPr>
        <w:rStyle w:val="Strong"/>
      </w:rPr>
      <w:ptab w:relativeTo="margin" w:alignment="right" w:leader="none"/>
    </w:r>
    <w:r>
      <w:rPr>
        <w:rStyle w:val="Strong"/>
      </w:rPr>
      <w:fldChar w:fldCharType="begin"/>
    </w:r>
    <w:r>
      <w:rPr>
        <w:rStyle w:val="Strong"/>
      </w:rPr>
      <w:instrText xml:space="preserve"> PAGE   \* MERGEFORMAT </w:instrText>
    </w:r>
    <w:r>
      <w:rPr>
        <w:rStyle w:val="Strong"/>
      </w:rPr>
      <w:fldChar w:fldCharType="separate"/>
    </w:r>
    <w:r w:rsidR="000D3F41">
      <w:rPr>
        <w:rStyle w:val="Strong"/>
        <w:noProof/>
      </w:rPr>
      <w:t>1</w:t>
    </w:r>
    <w:r>
      <w:rPr>
        <w:rStyle w:val="Strong"/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ED08D9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203E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DC96E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4D2CA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BCEBA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D386FF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73A80F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B0806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6E00290"/>
    <w:lvl w:ilvl="0">
      <w:start w:val="1"/>
      <w:numFmt w:val="decimal"/>
      <w:pStyle w:val="ListNumb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D6FC344C"/>
    <w:lvl w:ilvl="0">
      <w:start w:val="1"/>
      <w:numFmt w:val="bullet"/>
      <w:pStyle w:val="List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0" w15:restartNumberingAfterBreak="0">
    <w:nsid w:val="07B43903"/>
    <w:multiLevelType w:val="multilevel"/>
    <w:tmpl w:val="C8E6A2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CC53AD5"/>
    <w:multiLevelType w:val="multilevel"/>
    <w:tmpl w:val="74E60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98D27AC"/>
    <w:multiLevelType w:val="hybridMultilevel"/>
    <w:tmpl w:val="8EA010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5A1099"/>
    <w:multiLevelType w:val="multilevel"/>
    <w:tmpl w:val="4268E1E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54B27D0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6D702056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6" w15:restartNumberingAfterBreak="0">
    <w:nsid w:val="7273740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853960813">
    <w:abstractNumId w:val="9"/>
  </w:num>
  <w:num w:numId="2" w16cid:durableId="1634631441">
    <w:abstractNumId w:val="7"/>
  </w:num>
  <w:num w:numId="3" w16cid:durableId="1307205352">
    <w:abstractNumId w:val="6"/>
  </w:num>
  <w:num w:numId="4" w16cid:durableId="1408528255">
    <w:abstractNumId w:val="5"/>
  </w:num>
  <w:num w:numId="5" w16cid:durableId="2003192919">
    <w:abstractNumId w:val="4"/>
  </w:num>
  <w:num w:numId="6" w16cid:durableId="1555703159">
    <w:abstractNumId w:val="8"/>
  </w:num>
  <w:num w:numId="7" w16cid:durableId="1168713326">
    <w:abstractNumId w:val="3"/>
  </w:num>
  <w:num w:numId="8" w16cid:durableId="1860125413">
    <w:abstractNumId w:val="2"/>
  </w:num>
  <w:num w:numId="9" w16cid:durableId="1725252371">
    <w:abstractNumId w:val="1"/>
  </w:num>
  <w:num w:numId="10" w16cid:durableId="533345321">
    <w:abstractNumId w:val="0"/>
  </w:num>
  <w:num w:numId="11" w16cid:durableId="86847777">
    <w:abstractNumId w:val="9"/>
    <w:lvlOverride w:ilvl="0">
      <w:startOverride w:val="1"/>
    </w:lvlOverride>
  </w:num>
  <w:num w:numId="12" w16cid:durableId="576211529">
    <w:abstractNumId w:val="16"/>
  </w:num>
  <w:num w:numId="13" w16cid:durableId="128058378">
    <w:abstractNumId w:val="14"/>
  </w:num>
  <w:num w:numId="14" w16cid:durableId="1850675100">
    <w:abstractNumId w:val="13"/>
  </w:num>
  <w:num w:numId="15" w16cid:durableId="14888186">
    <w:abstractNumId w:val="15"/>
  </w:num>
  <w:num w:numId="16" w16cid:durableId="1104885264">
    <w:abstractNumId w:val="12"/>
  </w:num>
  <w:num w:numId="17" w16cid:durableId="958026460">
    <w:abstractNumId w:val="11"/>
  </w:num>
  <w:num w:numId="18" w16cid:durableId="72923033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4F31"/>
    <w:rsid w:val="00007BFB"/>
    <w:rsid w:val="000115C5"/>
    <w:rsid w:val="00014341"/>
    <w:rsid w:val="00014E5A"/>
    <w:rsid w:val="00022F9A"/>
    <w:rsid w:val="00023D7F"/>
    <w:rsid w:val="00025802"/>
    <w:rsid w:val="000371AC"/>
    <w:rsid w:val="0003721C"/>
    <w:rsid w:val="00037B88"/>
    <w:rsid w:val="00044EE9"/>
    <w:rsid w:val="00052B33"/>
    <w:rsid w:val="000530F2"/>
    <w:rsid w:val="0006241D"/>
    <w:rsid w:val="0006761E"/>
    <w:rsid w:val="00067775"/>
    <w:rsid w:val="0008164F"/>
    <w:rsid w:val="000853BC"/>
    <w:rsid w:val="0009533E"/>
    <w:rsid w:val="000A298F"/>
    <w:rsid w:val="000B173F"/>
    <w:rsid w:val="000B3328"/>
    <w:rsid w:val="000B7BC1"/>
    <w:rsid w:val="000B7CA0"/>
    <w:rsid w:val="000D03EB"/>
    <w:rsid w:val="000D3129"/>
    <w:rsid w:val="000D3F41"/>
    <w:rsid w:val="000D4C7F"/>
    <w:rsid w:val="000F46D6"/>
    <w:rsid w:val="000F671C"/>
    <w:rsid w:val="0010078C"/>
    <w:rsid w:val="00102698"/>
    <w:rsid w:val="00102F12"/>
    <w:rsid w:val="00105394"/>
    <w:rsid w:val="001106B1"/>
    <w:rsid w:val="001161D0"/>
    <w:rsid w:val="00116904"/>
    <w:rsid w:val="001173C3"/>
    <w:rsid w:val="00120C4D"/>
    <w:rsid w:val="00125B48"/>
    <w:rsid w:val="00130D81"/>
    <w:rsid w:val="00131562"/>
    <w:rsid w:val="00133AE2"/>
    <w:rsid w:val="00133C79"/>
    <w:rsid w:val="00143E06"/>
    <w:rsid w:val="001446BE"/>
    <w:rsid w:val="00161097"/>
    <w:rsid w:val="00170C02"/>
    <w:rsid w:val="00175278"/>
    <w:rsid w:val="00181675"/>
    <w:rsid w:val="00182E74"/>
    <w:rsid w:val="001830FF"/>
    <w:rsid w:val="001A4D27"/>
    <w:rsid w:val="001B41E4"/>
    <w:rsid w:val="001B4258"/>
    <w:rsid w:val="001B56F1"/>
    <w:rsid w:val="001B7847"/>
    <w:rsid w:val="001C6851"/>
    <w:rsid w:val="001D2F3B"/>
    <w:rsid w:val="001D4A09"/>
    <w:rsid w:val="001E3D07"/>
    <w:rsid w:val="001E5AC0"/>
    <w:rsid w:val="001F268C"/>
    <w:rsid w:val="00201826"/>
    <w:rsid w:val="002106F5"/>
    <w:rsid w:val="00230423"/>
    <w:rsid w:val="002319DD"/>
    <w:rsid w:val="002348DF"/>
    <w:rsid w:val="00234E6D"/>
    <w:rsid w:val="00235412"/>
    <w:rsid w:val="002440E8"/>
    <w:rsid w:val="00250AD0"/>
    <w:rsid w:val="002618E6"/>
    <w:rsid w:val="0026344C"/>
    <w:rsid w:val="002810CB"/>
    <w:rsid w:val="00282438"/>
    <w:rsid w:val="002835D6"/>
    <w:rsid w:val="00292A61"/>
    <w:rsid w:val="002A267F"/>
    <w:rsid w:val="002C06D9"/>
    <w:rsid w:val="002C1B85"/>
    <w:rsid w:val="002D018E"/>
    <w:rsid w:val="002D0D6A"/>
    <w:rsid w:val="002D19AE"/>
    <w:rsid w:val="002E0598"/>
    <w:rsid w:val="002E408E"/>
    <w:rsid w:val="002F2D7C"/>
    <w:rsid w:val="002F5114"/>
    <w:rsid w:val="002F7210"/>
    <w:rsid w:val="00301DD8"/>
    <w:rsid w:val="00302594"/>
    <w:rsid w:val="003148EA"/>
    <w:rsid w:val="003164F1"/>
    <w:rsid w:val="00326869"/>
    <w:rsid w:val="00327543"/>
    <w:rsid w:val="00337DDC"/>
    <w:rsid w:val="003459A7"/>
    <w:rsid w:val="003459AE"/>
    <w:rsid w:val="00355DCA"/>
    <w:rsid w:val="003564CD"/>
    <w:rsid w:val="00356CB3"/>
    <w:rsid w:val="00360446"/>
    <w:rsid w:val="003666CB"/>
    <w:rsid w:val="003700CD"/>
    <w:rsid w:val="003725C0"/>
    <w:rsid w:val="00373060"/>
    <w:rsid w:val="00382407"/>
    <w:rsid w:val="003877C2"/>
    <w:rsid w:val="00390379"/>
    <w:rsid w:val="00395868"/>
    <w:rsid w:val="00397368"/>
    <w:rsid w:val="003C1ED4"/>
    <w:rsid w:val="003D1265"/>
    <w:rsid w:val="003D51F3"/>
    <w:rsid w:val="003E50C4"/>
    <w:rsid w:val="003E5C3E"/>
    <w:rsid w:val="003E7D7E"/>
    <w:rsid w:val="003F0141"/>
    <w:rsid w:val="003F01B0"/>
    <w:rsid w:val="003F30C5"/>
    <w:rsid w:val="003F4EA3"/>
    <w:rsid w:val="003F7218"/>
    <w:rsid w:val="0040609C"/>
    <w:rsid w:val="00406129"/>
    <w:rsid w:val="0041189F"/>
    <w:rsid w:val="004134FF"/>
    <w:rsid w:val="00415C7C"/>
    <w:rsid w:val="00417527"/>
    <w:rsid w:val="004221E3"/>
    <w:rsid w:val="0043084A"/>
    <w:rsid w:val="00431E66"/>
    <w:rsid w:val="00434641"/>
    <w:rsid w:val="00437C45"/>
    <w:rsid w:val="00446310"/>
    <w:rsid w:val="00460F02"/>
    <w:rsid w:val="00461B35"/>
    <w:rsid w:val="004626C9"/>
    <w:rsid w:val="0047277F"/>
    <w:rsid w:val="00475754"/>
    <w:rsid w:val="00477BB5"/>
    <w:rsid w:val="00483CD1"/>
    <w:rsid w:val="004A2CE8"/>
    <w:rsid w:val="004A5F5F"/>
    <w:rsid w:val="004A6F5D"/>
    <w:rsid w:val="004B0BA4"/>
    <w:rsid w:val="004B236F"/>
    <w:rsid w:val="004B262F"/>
    <w:rsid w:val="004C156D"/>
    <w:rsid w:val="004C5A0D"/>
    <w:rsid w:val="004D395F"/>
    <w:rsid w:val="004E16BD"/>
    <w:rsid w:val="004E497D"/>
    <w:rsid w:val="004F62EF"/>
    <w:rsid w:val="005100B9"/>
    <w:rsid w:val="005150EB"/>
    <w:rsid w:val="0051706C"/>
    <w:rsid w:val="00522879"/>
    <w:rsid w:val="0052611F"/>
    <w:rsid w:val="00527E5E"/>
    <w:rsid w:val="00540422"/>
    <w:rsid w:val="00551A02"/>
    <w:rsid w:val="005534FA"/>
    <w:rsid w:val="00567ECD"/>
    <w:rsid w:val="00575591"/>
    <w:rsid w:val="005771A8"/>
    <w:rsid w:val="005772C3"/>
    <w:rsid w:val="00591BD9"/>
    <w:rsid w:val="005946EC"/>
    <w:rsid w:val="005A14BD"/>
    <w:rsid w:val="005A3025"/>
    <w:rsid w:val="005B1966"/>
    <w:rsid w:val="005B38DC"/>
    <w:rsid w:val="005B5FE0"/>
    <w:rsid w:val="005C3F74"/>
    <w:rsid w:val="005D0CFF"/>
    <w:rsid w:val="005D3A03"/>
    <w:rsid w:val="005E1C22"/>
    <w:rsid w:val="005F6423"/>
    <w:rsid w:val="00605574"/>
    <w:rsid w:val="0061142B"/>
    <w:rsid w:val="006177EA"/>
    <w:rsid w:val="00620E0F"/>
    <w:rsid w:val="00631504"/>
    <w:rsid w:val="00632C86"/>
    <w:rsid w:val="00636DC3"/>
    <w:rsid w:val="00645458"/>
    <w:rsid w:val="00654A25"/>
    <w:rsid w:val="006575C4"/>
    <w:rsid w:val="006627A0"/>
    <w:rsid w:val="006803F1"/>
    <w:rsid w:val="006940FD"/>
    <w:rsid w:val="006A6D4A"/>
    <w:rsid w:val="006A70DE"/>
    <w:rsid w:val="006B0856"/>
    <w:rsid w:val="006B2920"/>
    <w:rsid w:val="006D78F6"/>
    <w:rsid w:val="006D7C14"/>
    <w:rsid w:val="006E0DBA"/>
    <w:rsid w:val="006F08D9"/>
    <w:rsid w:val="006F246D"/>
    <w:rsid w:val="006F58A5"/>
    <w:rsid w:val="007015F8"/>
    <w:rsid w:val="007073BF"/>
    <w:rsid w:val="00707D07"/>
    <w:rsid w:val="00721580"/>
    <w:rsid w:val="00730884"/>
    <w:rsid w:val="00730BA4"/>
    <w:rsid w:val="00730BBC"/>
    <w:rsid w:val="00741071"/>
    <w:rsid w:val="00754A41"/>
    <w:rsid w:val="00760B22"/>
    <w:rsid w:val="00774855"/>
    <w:rsid w:val="007751CA"/>
    <w:rsid w:val="00775F5D"/>
    <w:rsid w:val="0077715A"/>
    <w:rsid w:val="007810DE"/>
    <w:rsid w:val="007821CF"/>
    <w:rsid w:val="007A162B"/>
    <w:rsid w:val="007A2796"/>
    <w:rsid w:val="007B0EC7"/>
    <w:rsid w:val="007C00BA"/>
    <w:rsid w:val="007C0311"/>
    <w:rsid w:val="007C1407"/>
    <w:rsid w:val="007C6CA2"/>
    <w:rsid w:val="007D3FBA"/>
    <w:rsid w:val="007E5B12"/>
    <w:rsid w:val="007F03A0"/>
    <w:rsid w:val="007F5AD9"/>
    <w:rsid w:val="007F6B44"/>
    <w:rsid w:val="007F77EF"/>
    <w:rsid w:val="008002C0"/>
    <w:rsid w:val="00800A5E"/>
    <w:rsid w:val="00802031"/>
    <w:rsid w:val="00802BBA"/>
    <w:rsid w:val="00812BF8"/>
    <w:rsid w:val="0081310A"/>
    <w:rsid w:val="008205E8"/>
    <w:rsid w:val="0082711D"/>
    <w:rsid w:val="00843D21"/>
    <w:rsid w:val="00845098"/>
    <w:rsid w:val="00846979"/>
    <w:rsid w:val="00846FBC"/>
    <w:rsid w:val="00850AC6"/>
    <w:rsid w:val="00853779"/>
    <w:rsid w:val="00853E9F"/>
    <w:rsid w:val="008549DC"/>
    <w:rsid w:val="00862764"/>
    <w:rsid w:val="00864AC0"/>
    <w:rsid w:val="008810BD"/>
    <w:rsid w:val="00884BAA"/>
    <w:rsid w:val="0089017A"/>
    <w:rsid w:val="00893648"/>
    <w:rsid w:val="008A0B14"/>
    <w:rsid w:val="008A1529"/>
    <w:rsid w:val="008A379D"/>
    <w:rsid w:val="008A7FE9"/>
    <w:rsid w:val="008B2433"/>
    <w:rsid w:val="008B3666"/>
    <w:rsid w:val="008C130B"/>
    <w:rsid w:val="008C1ACB"/>
    <w:rsid w:val="008C5187"/>
    <w:rsid w:val="008C5323"/>
    <w:rsid w:val="008C6A9D"/>
    <w:rsid w:val="008D2065"/>
    <w:rsid w:val="008D2466"/>
    <w:rsid w:val="008E448F"/>
    <w:rsid w:val="008E4DA0"/>
    <w:rsid w:val="008E7725"/>
    <w:rsid w:val="008E7EBC"/>
    <w:rsid w:val="008F4567"/>
    <w:rsid w:val="008F6CD5"/>
    <w:rsid w:val="00900ADB"/>
    <w:rsid w:val="0091392F"/>
    <w:rsid w:val="00913BDA"/>
    <w:rsid w:val="009155BA"/>
    <w:rsid w:val="00924C78"/>
    <w:rsid w:val="0094440A"/>
    <w:rsid w:val="00953194"/>
    <w:rsid w:val="00964A05"/>
    <w:rsid w:val="0096777A"/>
    <w:rsid w:val="0097069C"/>
    <w:rsid w:val="00972B09"/>
    <w:rsid w:val="00974410"/>
    <w:rsid w:val="009767EF"/>
    <w:rsid w:val="00983214"/>
    <w:rsid w:val="00985EC2"/>
    <w:rsid w:val="00992D2A"/>
    <w:rsid w:val="0099453D"/>
    <w:rsid w:val="00997313"/>
    <w:rsid w:val="009A6A3B"/>
    <w:rsid w:val="009B55B1"/>
    <w:rsid w:val="009B5E24"/>
    <w:rsid w:val="009C0186"/>
    <w:rsid w:val="009D3625"/>
    <w:rsid w:val="009D5220"/>
    <w:rsid w:val="009F4408"/>
    <w:rsid w:val="009F6C2A"/>
    <w:rsid w:val="009F7975"/>
    <w:rsid w:val="00A04615"/>
    <w:rsid w:val="00A04854"/>
    <w:rsid w:val="00A07B10"/>
    <w:rsid w:val="00A1414E"/>
    <w:rsid w:val="00A174C5"/>
    <w:rsid w:val="00A33D10"/>
    <w:rsid w:val="00A3589F"/>
    <w:rsid w:val="00A424B2"/>
    <w:rsid w:val="00A45A37"/>
    <w:rsid w:val="00A52353"/>
    <w:rsid w:val="00A572CB"/>
    <w:rsid w:val="00A6092A"/>
    <w:rsid w:val="00A62C5D"/>
    <w:rsid w:val="00A63493"/>
    <w:rsid w:val="00A65A4C"/>
    <w:rsid w:val="00A701F5"/>
    <w:rsid w:val="00A70A00"/>
    <w:rsid w:val="00A7117C"/>
    <w:rsid w:val="00A85D9D"/>
    <w:rsid w:val="00A93A89"/>
    <w:rsid w:val="00A93F5F"/>
    <w:rsid w:val="00A9449C"/>
    <w:rsid w:val="00AA68EE"/>
    <w:rsid w:val="00AA6B4E"/>
    <w:rsid w:val="00AA786A"/>
    <w:rsid w:val="00AB6D1F"/>
    <w:rsid w:val="00AC1FF9"/>
    <w:rsid w:val="00AC4E71"/>
    <w:rsid w:val="00AC4F65"/>
    <w:rsid w:val="00AC7E54"/>
    <w:rsid w:val="00AD1371"/>
    <w:rsid w:val="00AE211C"/>
    <w:rsid w:val="00AE4B98"/>
    <w:rsid w:val="00AE52A4"/>
    <w:rsid w:val="00AF3B6D"/>
    <w:rsid w:val="00B11A13"/>
    <w:rsid w:val="00B14B56"/>
    <w:rsid w:val="00B21192"/>
    <w:rsid w:val="00B24D3C"/>
    <w:rsid w:val="00B27025"/>
    <w:rsid w:val="00B3062F"/>
    <w:rsid w:val="00B318FC"/>
    <w:rsid w:val="00B410FE"/>
    <w:rsid w:val="00B41BEB"/>
    <w:rsid w:val="00B43A6F"/>
    <w:rsid w:val="00B537BF"/>
    <w:rsid w:val="00B55486"/>
    <w:rsid w:val="00B6091F"/>
    <w:rsid w:val="00B620E4"/>
    <w:rsid w:val="00B64797"/>
    <w:rsid w:val="00B64A28"/>
    <w:rsid w:val="00B70AB7"/>
    <w:rsid w:val="00B720F9"/>
    <w:rsid w:val="00B724A0"/>
    <w:rsid w:val="00B823AA"/>
    <w:rsid w:val="00B90A4B"/>
    <w:rsid w:val="00B97477"/>
    <w:rsid w:val="00B97B47"/>
    <w:rsid w:val="00BA45DB"/>
    <w:rsid w:val="00BB4090"/>
    <w:rsid w:val="00BB483F"/>
    <w:rsid w:val="00BC0FE4"/>
    <w:rsid w:val="00BE6941"/>
    <w:rsid w:val="00BE6F11"/>
    <w:rsid w:val="00BE7854"/>
    <w:rsid w:val="00BF4184"/>
    <w:rsid w:val="00BF48F3"/>
    <w:rsid w:val="00C02336"/>
    <w:rsid w:val="00C039CA"/>
    <w:rsid w:val="00C0601E"/>
    <w:rsid w:val="00C07017"/>
    <w:rsid w:val="00C1314E"/>
    <w:rsid w:val="00C21B14"/>
    <w:rsid w:val="00C21E93"/>
    <w:rsid w:val="00C31D30"/>
    <w:rsid w:val="00C329FA"/>
    <w:rsid w:val="00C32C28"/>
    <w:rsid w:val="00C36842"/>
    <w:rsid w:val="00C434BC"/>
    <w:rsid w:val="00C45DF1"/>
    <w:rsid w:val="00C5401A"/>
    <w:rsid w:val="00C5564D"/>
    <w:rsid w:val="00C55BAD"/>
    <w:rsid w:val="00C55D52"/>
    <w:rsid w:val="00C572F5"/>
    <w:rsid w:val="00C61A8D"/>
    <w:rsid w:val="00C670E9"/>
    <w:rsid w:val="00C7188C"/>
    <w:rsid w:val="00C77C14"/>
    <w:rsid w:val="00C861AD"/>
    <w:rsid w:val="00CA0684"/>
    <w:rsid w:val="00CA0E33"/>
    <w:rsid w:val="00CB06E1"/>
    <w:rsid w:val="00CC4CB0"/>
    <w:rsid w:val="00CD6E39"/>
    <w:rsid w:val="00CE476C"/>
    <w:rsid w:val="00CF6E91"/>
    <w:rsid w:val="00CF6F1D"/>
    <w:rsid w:val="00CF6FDA"/>
    <w:rsid w:val="00CF7080"/>
    <w:rsid w:val="00CF7D42"/>
    <w:rsid w:val="00D00E3A"/>
    <w:rsid w:val="00D019DA"/>
    <w:rsid w:val="00D03CF0"/>
    <w:rsid w:val="00D076DB"/>
    <w:rsid w:val="00D12E77"/>
    <w:rsid w:val="00D16433"/>
    <w:rsid w:val="00D214EB"/>
    <w:rsid w:val="00D30222"/>
    <w:rsid w:val="00D43779"/>
    <w:rsid w:val="00D44010"/>
    <w:rsid w:val="00D454C7"/>
    <w:rsid w:val="00D462E2"/>
    <w:rsid w:val="00D514D8"/>
    <w:rsid w:val="00D523D8"/>
    <w:rsid w:val="00D55CE8"/>
    <w:rsid w:val="00D62FCC"/>
    <w:rsid w:val="00D649F2"/>
    <w:rsid w:val="00D7065E"/>
    <w:rsid w:val="00D739C2"/>
    <w:rsid w:val="00D80C34"/>
    <w:rsid w:val="00D817F8"/>
    <w:rsid w:val="00D848FC"/>
    <w:rsid w:val="00D85B68"/>
    <w:rsid w:val="00DA18F3"/>
    <w:rsid w:val="00DD4F31"/>
    <w:rsid w:val="00DD524F"/>
    <w:rsid w:val="00DE615B"/>
    <w:rsid w:val="00DF2049"/>
    <w:rsid w:val="00DF3A8C"/>
    <w:rsid w:val="00DF69EB"/>
    <w:rsid w:val="00E031B8"/>
    <w:rsid w:val="00E163C9"/>
    <w:rsid w:val="00E1780A"/>
    <w:rsid w:val="00E21294"/>
    <w:rsid w:val="00E21A77"/>
    <w:rsid w:val="00E229C7"/>
    <w:rsid w:val="00E3111A"/>
    <w:rsid w:val="00E40ED4"/>
    <w:rsid w:val="00E41C36"/>
    <w:rsid w:val="00E44BC3"/>
    <w:rsid w:val="00E46194"/>
    <w:rsid w:val="00E6004D"/>
    <w:rsid w:val="00E619A9"/>
    <w:rsid w:val="00E623C9"/>
    <w:rsid w:val="00E71CE9"/>
    <w:rsid w:val="00E736C8"/>
    <w:rsid w:val="00E81978"/>
    <w:rsid w:val="00E81F4D"/>
    <w:rsid w:val="00E82D13"/>
    <w:rsid w:val="00E834AA"/>
    <w:rsid w:val="00E907B9"/>
    <w:rsid w:val="00E92650"/>
    <w:rsid w:val="00E96675"/>
    <w:rsid w:val="00EA16F7"/>
    <w:rsid w:val="00EB1B14"/>
    <w:rsid w:val="00EC0B33"/>
    <w:rsid w:val="00EC1A11"/>
    <w:rsid w:val="00EC5957"/>
    <w:rsid w:val="00ED40EC"/>
    <w:rsid w:val="00EE25D9"/>
    <w:rsid w:val="00EE2F9F"/>
    <w:rsid w:val="00EE45D9"/>
    <w:rsid w:val="00EE6B29"/>
    <w:rsid w:val="00EF7AB0"/>
    <w:rsid w:val="00F01DA1"/>
    <w:rsid w:val="00F07918"/>
    <w:rsid w:val="00F12027"/>
    <w:rsid w:val="00F207C3"/>
    <w:rsid w:val="00F30FC1"/>
    <w:rsid w:val="00F3233A"/>
    <w:rsid w:val="00F37234"/>
    <w:rsid w:val="00F379B7"/>
    <w:rsid w:val="00F46DB0"/>
    <w:rsid w:val="00F514EA"/>
    <w:rsid w:val="00F522F5"/>
    <w:rsid w:val="00F525FA"/>
    <w:rsid w:val="00F546F2"/>
    <w:rsid w:val="00F630FF"/>
    <w:rsid w:val="00F63D59"/>
    <w:rsid w:val="00F650FB"/>
    <w:rsid w:val="00F65E4A"/>
    <w:rsid w:val="00F810AE"/>
    <w:rsid w:val="00F84D28"/>
    <w:rsid w:val="00F955B3"/>
    <w:rsid w:val="00FA0FAA"/>
    <w:rsid w:val="00FA1756"/>
    <w:rsid w:val="00FB3C14"/>
    <w:rsid w:val="00FB7009"/>
    <w:rsid w:val="00FC2F18"/>
    <w:rsid w:val="00FC7CF8"/>
    <w:rsid w:val="00FD4C45"/>
    <w:rsid w:val="00FE4A16"/>
    <w:rsid w:val="00FE562C"/>
    <w:rsid w:val="00FE57AE"/>
    <w:rsid w:val="00FE6BE8"/>
    <w:rsid w:val="00FF0A36"/>
    <w:rsid w:val="00FF2002"/>
    <w:rsid w:val="00FF30B5"/>
    <w:rsid w:val="00FF4B0D"/>
    <w:rsid w:val="00FF4E77"/>
    <w:rsid w:val="00FF5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F1E0796"/>
  <w15:chartTrackingRefBased/>
  <w15:docId w15:val="{B9055B38-E269-4641-A43E-8BA55AAF4C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8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3F41"/>
    <w:rPr>
      <w:kern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A6A3B"/>
    <w:pPr>
      <w:keepNext/>
      <w:keepLines/>
      <w:ind w:firstLine="0"/>
      <w:jc w:val="center"/>
      <w:outlineLvl w:val="0"/>
    </w:pPr>
    <w:rPr>
      <w:rFonts w:asciiTheme="majorHAnsi" w:eastAsiaTheme="majorEastAsia" w:hAnsiTheme="majorHAnsi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4"/>
    <w:unhideWhenUsed/>
    <w:qFormat/>
    <w:rsid w:val="009A6A3B"/>
    <w:pPr>
      <w:keepNext/>
      <w:keepLines/>
      <w:ind w:firstLine="0"/>
      <w:outlineLvl w:val="1"/>
    </w:pPr>
    <w:rPr>
      <w:rFonts w:asciiTheme="majorHAnsi" w:eastAsiaTheme="majorEastAsia" w:hAnsiTheme="majorHAnsi" w:cstheme="majorBidi"/>
      <w:b/>
      <w:bCs/>
    </w:rPr>
  </w:style>
  <w:style w:type="paragraph" w:styleId="Heading3">
    <w:name w:val="heading 3"/>
    <w:basedOn w:val="Normal"/>
    <w:next w:val="Normal"/>
    <w:link w:val="Heading3Char"/>
    <w:uiPriority w:val="4"/>
    <w:unhideWhenUsed/>
    <w:qFormat/>
    <w:rsid w:val="00C31D30"/>
    <w:pPr>
      <w:keepNext/>
      <w:keepLines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4"/>
    <w:unhideWhenUsed/>
    <w:qFormat/>
    <w:rsid w:val="00C31D30"/>
    <w:pPr>
      <w:keepNext/>
      <w:keepLines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4"/>
    <w:unhideWhenUsed/>
    <w:qFormat/>
    <w:rsid w:val="00C31D30"/>
    <w:pPr>
      <w:keepNext/>
      <w:keepLines/>
      <w:outlineLvl w:val="4"/>
    </w:pPr>
    <w:rPr>
      <w:rFonts w:asciiTheme="majorHAnsi" w:eastAsiaTheme="majorEastAsia" w:hAnsiTheme="majorHAnsi" w:cstheme="majorBidi"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9A6A3B"/>
    <w:pPr>
      <w:keepNext/>
      <w:keepLines/>
      <w:spacing w:before="40"/>
      <w:ind w:firstLine="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9A6A3B"/>
    <w:pPr>
      <w:keepNext/>
      <w:keepLines/>
      <w:spacing w:before="40"/>
      <w:ind w:firstLine="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9A6A3B"/>
    <w:pPr>
      <w:keepNext/>
      <w:keepLines/>
      <w:spacing w:before="40"/>
      <w:ind w:firstLine="0"/>
      <w:outlineLvl w:val="7"/>
    </w:pPr>
    <w:rPr>
      <w:rFonts w:asciiTheme="majorHAnsi" w:eastAsiaTheme="majorEastAsia" w:hAnsiTheme="majorHAnsi" w:cstheme="majorBidi"/>
      <w:color w:val="272727" w:themeColor="text1" w:themeTint="D8"/>
      <w:sz w:val="22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9A6A3B"/>
    <w:pPr>
      <w:keepNext/>
      <w:keepLines/>
      <w:spacing w:before="40"/>
      <w:ind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ectionTitle">
    <w:name w:val="Section Title"/>
    <w:basedOn w:val="Normal"/>
    <w:uiPriority w:val="2"/>
    <w:qFormat/>
    <w:pPr>
      <w:pageBreakBefore/>
      <w:ind w:firstLine="0"/>
      <w:jc w:val="center"/>
      <w:outlineLvl w:val="0"/>
    </w:pPr>
    <w:rPr>
      <w:rFonts w:asciiTheme="majorHAnsi" w:eastAsiaTheme="majorEastAsia" w:hAnsiTheme="majorHAnsi" w:cstheme="majorBidi"/>
    </w:rPr>
  </w:style>
  <w:style w:type="paragraph" w:styleId="Header">
    <w:name w:val="header"/>
    <w:basedOn w:val="Normal"/>
    <w:link w:val="HeaderChar"/>
    <w:uiPriority w:val="99"/>
    <w:unhideWhenUsed/>
    <w:qFormat/>
    <w:pPr>
      <w:spacing w:line="240" w:lineRule="auto"/>
      <w:ind w:firstLine="0"/>
    </w:pPr>
  </w:style>
  <w:style w:type="character" w:customStyle="1" w:styleId="HeaderChar">
    <w:name w:val="Header Char"/>
    <w:basedOn w:val="DefaultParagraphFont"/>
    <w:link w:val="Header"/>
    <w:uiPriority w:val="99"/>
    <w:rPr>
      <w:kern w:val="24"/>
    </w:rPr>
  </w:style>
  <w:style w:type="character" w:styleId="Strong">
    <w:name w:val="Strong"/>
    <w:basedOn w:val="DefaultParagraphFont"/>
    <w:uiPriority w:val="22"/>
    <w:unhideWhenUsed/>
    <w:qFormat/>
    <w:rPr>
      <w:b w:val="0"/>
      <w:bCs w:val="0"/>
      <w:caps/>
      <w:smallCaps w:val="0"/>
    </w:rPr>
  </w:style>
  <w:style w:type="character" w:styleId="PlaceholderText">
    <w:name w:val="Placeholder Text"/>
    <w:basedOn w:val="DefaultParagraphFont"/>
    <w:uiPriority w:val="99"/>
    <w:semiHidden/>
    <w:rsid w:val="005D3A03"/>
    <w:rPr>
      <w:color w:val="404040" w:themeColor="text1" w:themeTint="BF"/>
    </w:rPr>
  </w:style>
  <w:style w:type="paragraph" w:styleId="NoSpacing">
    <w:name w:val="No Spacing"/>
    <w:aliases w:val="No Indent"/>
    <w:uiPriority w:val="3"/>
    <w:qFormat/>
    <w:pPr>
      <w:ind w:firstLine="0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2Char">
    <w:name w:val="Heading 2 Char"/>
    <w:basedOn w:val="DefaultParagraphFont"/>
    <w:link w:val="Heading2"/>
    <w:uiPriority w:val="4"/>
    <w:rPr>
      <w:rFonts w:asciiTheme="majorHAnsi" w:eastAsiaTheme="majorEastAsia" w:hAnsiTheme="majorHAnsi" w:cstheme="majorBidi"/>
      <w:b/>
      <w:bCs/>
      <w:kern w:val="24"/>
    </w:rPr>
  </w:style>
  <w:style w:type="paragraph" w:styleId="Title">
    <w:name w:val="Title"/>
    <w:basedOn w:val="Normal"/>
    <w:link w:val="TitleChar"/>
    <w:qFormat/>
    <w:pPr>
      <w:spacing w:before="2400"/>
      <w:ind w:firstLine="0"/>
      <w:contextualSpacing/>
      <w:jc w:val="center"/>
    </w:pPr>
    <w:rPr>
      <w:rFonts w:asciiTheme="majorHAnsi" w:eastAsiaTheme="majorEastAsia" w:hAnsiTheme="majorHAnsi" w:cstheme="majorBidi"/>
    </w:rPr>
  </w:style>
  <w:style w:type="character" w:customStyle="1" w:styleId="TitleChar">
    <w:name w:val="Title Char"/>
    <w:basedOn w:val="DefaultParagraphFont"/>
    <w:link w:val="Title"/>
    <w:rsid w:val="008C5323"/>
    <w:rPr>
      <w:rFonts w:asciiTheme="majorHAnsi" w:eastAsiaTheme="majorEastAsia" w:hAnsiTheme="majorHAnsi" w:cstheme="majorBidi"/>
      <w:kern w:val="24"/>
    </w:rPr>
  </w:style>
  <w:style w:type="character" w:styleId="Emphasis">
    <w:name w:val="Emphasis"/>
    <w:basedOn w:val="DefaultParagraphFont"/>
    <w:uiPriority w:val="4"/>
    <w:unhideWhenUsed/>
    <w:qFormat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4"/>
    <w:rsid w:val="00C31D30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4Char">
    <w:name w:val="Heading 4 Char"/>
    <w:basedOn w:val="DefaultParagraphFont"/>
    <w:link w:val="Heading4"/>
    <w:uiPriority w:val="4"/>
    <w:rsid w:val="00C31D30"/>
    <w:rPr>
      <w:rFonts w:asciiTheme="majorHAnsi" w:eastAsiaTheme="majorEastAsia" w:hAnsiTheme="majorHAnsi" w:cstheme="majorBidi"/>
      <w:b/>
      <w:bCs/>
      <w:i/>
      <w:iCs/>
      <w:kern w:val="24"/>
    </w:rPr>
  </w:style>
  <w:style w:type="character" w:customStyle="1" w:styleId="Heading5Char">
    <w:name w:val="Heading 5 Char"/>
    <w:basedOn w:val="DefaultParagraphFont"/>
    <w:link w:val="Heading5"/>
    <w:uiPriority w:val="4"/>
    <w:rsid w:val="00C31D30"/>
    <w:rPr>
      <w:rFonts w:asciiTheme="majorHAnsi" w:eastAsiaTheme="majorEastAsia" w:hAnsiTheme="majorHAnsi" w:cstheme="majorBidi"/>
      <w:i/>
      <w:iCs/>
      <w:kern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2002"/>
    <w:pPr>
      <w:spacing w:line="240" w:lineRule="auto"/>
      <w:ind w:firstLine="0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2002"/>
    <w:rPr>
      <w:rFonts w:ascii="Segoe UI" w:hAnsi="Segoe UI" w:cs="Segoe UI"/>
      <w:kern w:val="24"/>
      <w:sz w:val="22"/>
      <w:szCs w:val="18"/>
    </w:rPr>
  </w:style>
  <w:style w:type="paragraph" w:styleId="Bibliography">
    <w:name w:val="Bibliography"/>
    <w:basedOn w:val="Normal"/>
    <w:next w:val="Normal"/>
    <w:uiPriority w:val="37"/>
    <w:unhideWhenUsed/>
    <w:qFormat/>
    <w:pPr>
      <w:ind w:left="720" w:hanging="720"/>
    </w:pPr>
  </w:style>
  <w:style w:type="paragraph" w:styleId="BlockText">
    <w:name w:val="Block Text"/>
    <w:basedOn w:val="Normal"/>
    <w:uiPriority w:val="99"/>
    <w:semiHidden/>
    <w:unhideWhenUsed/>
    <w:rsid w:val="009A6A3B"/>
    <w:pPr>
      <w:pBdr>
        <w:top w:val="single" w:sz="2" w:space="10" w:color="595959" w:themeColor="text1" w:themeTint="A6" w:shadow="1"/>
        <w:left w:val="single" w:sz="2" w:space="10" w:color="595959" w:themeColor="text1" w:themeTint="A6" w:shadow="1"/>
        <w:bottom w:val="single" w:sz="2" w:space="10" w:color="595959" w:themeColor="text1" w:themeTint="A6" w:shadow="1"/>
        <w:right w:val="single" w:sz="2" w:space="10" w:color="595959" w:themeColor="text1" w:themeTint="A6" w:shadow="1"/>
      </w:pBdr>
      <w:ind w:left="1152" w:right="1152" w:firstLine="0"/>
    </w:pPr>
    <w:rPr>
      <w:i/>
      <w:iCs/>
      <w:color w:val="595959" w:themeColor="text1" w:themeTint="A6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  <w:ind w:firstLine="0"/>
    </w:pPr>
  </w:style>
  <w:style w:type="character" w:customStyle="1" w:styleId="BodyTextChar">
    <w:name w:val="Body Text Char"/>
    <w:basedOn w:val="DefaultParagraphFont"/>
    <w:link w:val="BodyText"/>
    <w:uiPriority w:val="99"/>
    <w:semiHidden/>
    <w:rPr>
      <w:kern w:val="24"/>
    </w:rPr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  <w:ind w:firstLine="0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Pr>
      <w:kern w:val="24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FF2002"/>
    <w:pPr>
      <w:spacing w:after="120"/>
      <w:ind w:firstLine="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FF2002"/>
    <w:rPr>
      <w:kern w:val="24"/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Pr>
      <w:kern w:val="2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 w:firstLine="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Pr>
      <w:kern w:val="24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Pr>
      <w:kern w:val="24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 w:firstLine="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Pr>
      <w:kern w:val="24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FF2002"/>
    <w:pPr>
      <w:spacing w:after="120"/>
      <w:ind w:left="360" w:firstLine="0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FF2002"/>
    <w:rPr>
      <w:kern w:val="24"/>
      <w:sz w:val="22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F2002"/>
    <w:pPr>
      <w:spacing w:after="200" w:line="240" w:lineRule="auto"/>
      <w:ind w:firstLine="0"/>
    </w:pPr>
    <w:rPr>
      <w:i/>
      <w:iCs/>
      <w:color w:val="000000" w:themeColor="text2"/>
      <w:sz w:val="2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 w:firstLine="0"/>
    </w:pPr>
  </w:style>
  <w:style w:type="character" w:customStyle="1" w:styleId="ClosingChar">
    <w:name w:val="Closing Char"/>
    <w:basedOn w:val="DefaultParagraphFont"/>
    <w:link w:val="Closing"/>
    <w:uiPriority w:val="99"/>
    <w:semiHidden/>
    <w:rPr>
      <w:kern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F2002"/>
    <w:pPr>
      <w:spacing w:line="240" w:lineRule="auto"/>
      <w:ind w:firstLine="0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F2002"/>
    <w:rPr>
      <w:kern w:val="24"/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kern w:val="24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pPr>
      <w:ind w:firstLine="0"/>
    </w:pPr>
  </w:style>
  <w:style w:type="character" w:customStyle="1" w:styleId="DateChar">
    <w:name w:val="Date Char"/>
    <w:basedOn w:val="DefaultParagraphFont"/>
    <w:link w:val="Date"/>
    <w:uiPriority w:val="99"/>
    <w:semiHidden/>
    <w:rPr>
      <w:kern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F2002"/>
    <w:pPr>
      <w:spacing w:line="240" w:lineRule="auto"/>
      <w:ind w:firstLine="0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F2002"/>
    <w:rPr>
      <w:rFonts w:ascii="Segoe UI" w:hAnsi="Segoe UI" w:cs="Segoe UI"/>
      <w:kern w:val="24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line="240" w:lineRule="auto"/>
      <w:ind w:firstLine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Pr>
      <w:kern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F2002"/>
    <w:pPr>
      <w:spacing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F2002"/>
    <w:rPr>
      <w:kern w:val="24"/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rsid w:val="00FF2002"/>
    <w:pPr>
      <w:spacing w:line="240" w:lineRule="auto"/>
      <w:ind w:firstLine="0"/>
    </w:pPr>
    <w:rPr>
      <w:rFonts w:asciiTheme="majorHAnsi" w:eastAsiaTheme="majorEastAsia" w:hAnsiTheme="majorHAnsi" w:cstheme="majorBidi"/>
      <w:sz w:val="22"/>
      <w:szCs w:val="20"/>
    </w:rPr>
  </w:style>
  <w:style w:type="paragraph" w:styleId="Footer">
    <w:name w:val="footer"/>
    <w:basedOn w:val="Normal"/>
    <w:link w:val="FooterChar"/>
    <w:uiPriority w:val="99"/>
    <w:unhideWhenUsed/>
    <w:rsid w:val="008002C0"/>
    <w:pPr>
      <w:spacing w:line="240" w:lineRule="auto"/>
      <w:ind w:firstLine="0"/>
    </w:pPr>
  </w:style>
  <w:style w:type="character" w:customStyle="1" w:styleId="FooterChar">
    <w:name w:val="Footer Char"/>
    <w:basedOn w:val="DefaultParagraphFont"/>
    <w:link w:val="Footer"/>
    <w:uiPriority w:val="99"/>
    <w:rsid w:val="008002C0"/>
    <w:rPr>
      <w:kern w:val="24"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6E6E6E" w:themeColor="accent1" w:themeShade="7F"/>
      <w:kern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6E6E6E" w:themeColor="accent1" w:themeShade="7F"/>
      <w:kern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2002"/>
    <w:rPr>
      <w:rFonts w:asciiTheme="majorHAnsi" w:eastAsiaTheme="majorEastAsia" w:hAnsiTheme="majorHAnsi" w:cstheme="majorBidi"/>
      <w:color w:val="272727" w:themeColor="text1" w:themeTint="D8"/>
      <w:kern w:val="24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2002"/>
    <w:rPr>
      <w:rFonts w:asciiTheme="majorHAnsi" w:eastAsiaTheme="majorEastAsia" w:hAnsiTheme="majorHAnsi" w:cstheme="majorBidi"/>
      <w:i/>
      <w:iCs/>
      <w:color w:val="272727" w:themeColor="text1" w:themeTint="D8"/>
      <w:kern w:val="24"/>
      <w:sz w:val="22"/>
      <w:szCs w:val="21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  <w:kern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F2002"/>
    <w:pPr>
      <w:spacing w:line="240" w:lineRule="auto"/>
      <w:ind w:firstLine="0"/>
    </w:pPr>
    <w:rPr>
      <w:rFonts w:ascii="Consolas" w:hAnsi="Consolas" w:cs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F2002"/>
    <w:rPr>
      <w:rFonts w:ascii="Consolas" w:hAnsi="Consolas" w:cs="Consolas"/>
      <w:kern w:val="24"/>
      <w:sz w:val="22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</w:pPr>
  </w:style>
  <w:style w:type="paragraph" w:styleId="IndexHeading">
    <w:name w:val="index heading"/>
    <w:basedOn w:val="Normal"/>
    <w:next w:val="Index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5D3A03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5D3A03"/>
    <w:rPr>
      <w:i/>
      <w:iCs/>
      <w:color w:val="404040" w:themeColor="text1" w:themeTint="BF"/>
      <w:kern w:val="24"/>
    </w:rPr>
  </w:style>
  <w:style w:type="paragraph" w:styleId="List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firstLine="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firstLine="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firstLine="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firstLine="0"/>
      <w:contextualSpacing/>
    </w:pPr>
  </w:style>
  <w:style w:type="paragraph" w:styleId="ListBullet">
    <w:name w:val="List Bullet"/>
    <w:basedOn w:val="Normal"/>
    <w:uiPriority w:val="9"/>
    <w:unhideWhenUsed/>
    <w:qFormat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 w:firstLine="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 w:firstLine="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 w:firstLine="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 w:firstLine="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 w:firstLine="0"/>
      <w:contextualSpacing/>
    </w:pPr>
  </w:style>
  <w:style w:type="paragraph" w:styleId="ListNumber">
    <w:name w:val="List Number"/>
    <w:basedOn w:val="Normal"/>
    <w:uiPriority w:val="9"/>
    <w:unhideWhenUsed/>
    <w:qFormat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ListParagraph">
    <w:name w:val="List Paragraph"/>
    <w:basedOn w:val="Normal"/>
    <w:uiPriority w:val="34"/>
    <w:semiHidden/>
    <w:unhideWhenUsed/>
    <w:qFormat/>
    <w:pPr>
      <w:ind w:left="720" w:firstLine="0"/>
      <w:contextualSpacing/>
    </w:pPr>
  </w:style>
  <w:style w:type="paragraph" w:styleId="MacroText">
    <w:name w:val="macro"/>
    <w:link w:val="MacroTextChar"/>
    <w:uiPriority w:val="99"/>
    <w:semiHidden/>
    <w:unhideWhenUsed/>
    <w:rsid w:val="00FF200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kern w:val="24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FF2002"/>
    <w:rPr>
      <w:rFonts w:ascii="Consolas" w:hAnsi="Consolas" w:cs="Consolas"/>
      <w:kern w:val="24"/>
      <w:sz w:val="22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kern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ind w:left="720" w:firstLine="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  <w:ind w:firstLine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Pr>
      <w:kern w:val="24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FF2002"/>
    <w:pPr>
      <w:spacing w:line="240" w:lineRule="auto"/>
      <w:ind w:firstLine="0"/>
    </w:pPr>
    <w:rPr>
      <w:rFonts w:ascii="Consolas" w:hAnsi="Consolas" w:cs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FF2002"/>
    <w:rPr>
      <w:rFonts w:ascii="Consolas" w:hAnsi="Consolas" w:cs="Consolas"/>
      <w:kern w:val="24"/>
      <w:sz w:val="22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 w:after="1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color w:val="404040" w:themeColor="text1" w:themeTint="BF"/>
      <w:kern w:val="24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pPr>
      <w:ind w:firstLine="0"/>
    </w:pPr>
  </w:style>
  <w:style w:type="character" w:customStyle="1" w:styleId="SalutationChar">
    <w:name w:val="Salutation Char"/>
    <w:basedOn w:val="DefaultParagraphFont"/>
    <w:link w:val="Salutation"/>
    <w:uiPriority w:val="99"/>
    <w:semiHidden/>
    <w:rPr>
      <w:kern w:val="24"/>
    </w:rPr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 w:firstLine="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Pr>
      <w:kern w:val="24"/>
    </w:r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 w:firstLine="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ind w:firstLine="0"/>
    </w:p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 w:firstLine="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960" w:firstLine="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200" w:firstLine="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440" w:firstLine="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680" w:firstLine="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920" w:firstLine="0"/>
    </w:p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FootnoteReference">
    <w:name w:val="footnote reference"/>
    <w:basedOn w:val="DefaultParagraphFont"/>
    <w:uiPriority w:val="5"/>
    <w:unhideWhenUsed/>
    <w:qFormat/>
    <w:rPr>
      <w:vertAlign w:val="superscript"/>
    </w:rPr>
  </w:style>
  <w:style w:type="table" w:customStyle="1" w:styleId="APAReport">
    <w:name w:val="APA Report"/>
    <w:basedOn w:val="TableNormal"/>
    <w:uiPriority w:val="99"/>
    <w:rsid w:val="00BF4184"/>
    <w:pPr>
      <w:spacing w:line="240" w:lineRule="auto"/>
      <w:ind w:firstLine="0"/>
    </w:pPr>
    <w:tblPr>
      <w:tblBorders>
        <w:top w:val="single" w:sz="12" w:space="0" w:color="auto"/>
        <w:bottom w:val="single" w:sz="12" w:space="0" w:color="auto"/>
      </w:tblBorders>
    </w:tblPr>
    <w:tblStylePr w:type="firstRow">
      <w:rPr>
        <w:rFonts w:asciiTheme="majorHAnsi" w:hAnsiTheme="majorHAnsi"/>
      </w:rPr>
      <w:tblPr/>
      <w:trPr>
        <w:tblHeader/>
      </w:trPr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ableFigure">
    <w:name w:val="Table/Figure"/>
    <w:basedOn w:val="Normal"/>
    <w:uiPriority w:val="39"/>
    <w:qFormat/>
    <w:pPr>
      <w:spacing w:before="240"/>
      <w:ind w:firstLine="0"/>
      <w:contextualSpacing/>
    </w:pPr>
  </w:style>
  <w:style w:type="table" w:styleId="PlainTable1">
    <w:name w:val="Plain Table 1"/>
    <w:basedOn w:val="TableNormal"/>
    <w:uiPriority w:val="41"/>
    <w:rsid w:val="00E6004D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FF2002"/>
    <w:rPr>
      <w:sz w:val="22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qFormat/>
    <w:rsid w:val="00FF2002"/>
    <w:pPr>
      <w:spacing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F2002"/>
    <w:rPr>
      <w:kern w:val="24"/>
      <w:sz w:val="22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5D3A03"/>
    <w:rPr>
      <w:i/>
      <w:iCs/>
      <w:color w:val="373737" w:themeColor="accent1" w:themeShade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BA45DB"/>
    <w:rPr>
      <w:b/>
      <w:bCs/>
      <w:caps w:val="0"/>
      <w:smallCaps/>
      <w:color w:val="595959" w:themeColor="text1" w:themeTint="A6"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A6A3B"/>
    <w:pPr>
      <w:spacing w:before="240"/>
      <w:ind w:firstLine="720"/>
      <w:jc w:val="left"/>
      <w:outlineLvl w:val="9"/>
    </w:pPr>
    <w:rPr>
      <w:bCs w:val="0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9A6A3B"/>
    <w:rPr>
      <w:color w:val="595959" w:themeColor="text1" w:themeTint="A6"/>
      <w:u w:val="single"/>
    </w:rPr>
  </w:style>
  <w:style w:type="paragraph" w:customStyle="1" w:styleId="Title2">
    <w:name w:val="Title 2"/>
    <w:basedOn w:val="Normal"/>
    <w:uiPriority w:val="1"/>
    <w:qFormat/>
    <w:rsid w:val="00B823AA"/>
    <w:pPr>
      <w:ind w:firstLine="0"/>
      <w:jc w:val="center"/>
    </w:pPr>
  </w:style>
  <w:style w:type="character" w:styleId="Hyperlink">
    <w:name w:val="Hyperlink"/>
    <w:basedOn w:val="DefaultParagraphFont"/>
    <w:uiPriority w:val="99"/>
    <w:unhideWhenUsed/>
    <w:rsid w:val="00CF7D42"/>
    <w:rPr>
      <w:color w:val="5F5F5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F7D4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77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87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45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03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42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3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23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4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88216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6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6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40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9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9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6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56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on\AppData\Roaming\Microsoft\Templates\APA%20style%20report%20(6th%20edition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1A73679CBD348C4977F5AD253CC46F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E91276-2AB0-4628-A53A-B091504FD544}"/>
      </w:docPartPr>
      <w:docPartBody>
        <w:p w:rsidR="00950781" w:rsidRDefault="00B61A67">
          <w:pPr>
            <w:pStyle w:val="A1A73679CBD348C4977F5AD253CC46F1"/>
          </w:pPr>
          <w:r>
            <w:t>[Title Here, up to 12 Words, on One to Two Lines]</w:t>
          </w:r>
        </w:p>
      </w:docPartBody>
    </w:docPart>
    <w:docPart>
      <w:docPartPr>
        <w:name w:val="65F71D36B55A446FB3FD9E022EB10E9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807426-FD39-4D44-AB7A-4F841F3D7C4C}"/>
      </w:docPartPr>
      <w:docPartBody>
        <w:p w:rsidR="00950781" w:rsidRDefault="00B61A67">
          <w:pPr>
            <w:pStyle w:val="65F71D36B55A446FB3FD9E022EB10E9D"/>
          </w:pPr>
          <w:r>
            <w:t>[Title Here, up to 12 Words, on One to Two Lines]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1A67"/>
    <w:rsid w:val="0019454C"/>
    <w:rsid w:val="003D3A08"/>
    <w:rsid w:val="004205C2"/>
    <w:rsid w:val="004B6B50"/>
    <w:rsid w:val="004E66E0"/>
    <w:rsid w:val="00522C2C"/>
    <w:rsid w:val="006215C2"/>
    <w:rsid w:val="006874B6"/>
    <w:rsid w:val="0069613E"/>
    <w:rsid w:val="007D5472"/>
    <w:rsid w:val="007E742E"/>
    <w:rsid w:val="00861940"/>
    <w:rsid w:val="008731CA"/>
    <w:rsid w:val="008971B5"/>
    <w:rsid w:val="00950781"/>
    <w:rsid w:val="0099471B"/>
    <w:rsid w:val="009B3EBC"/>
    <w:rsid w:val="009D2F7E"/>
    <w:rsid w:val="00A401CD"/>
    <w:rsid w:val="00A90656"/>
    <w:rsid w:val="00AB7995"/>
    <w:rsid w:val="00AE66EE"/>
    <w:rsid w:val="00B61A67"/>
    <w:rsid w:val="00BB6266"/>
    <w:rsid w:val="00BE5323"/>
    <w:rsid w:val="00C41D2A"/>
    <w:rsid w:val="00D170D7"/>
    <w:rsid w:val="00E61D60"/>
    <w:rsid w:val="00F01C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4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1A73679CBD348C4977F5AD253CC46F1">
    <w:name w:val="A1A73679CBD348C4977F5AD253CC46F1"/>
  </w:style>
  <w:style w:type="character" w:styleId="Emphasis">
    <w:name w:val="Emphasis"/>
    <w:basedOn w:val="DefaultParagraphFont"/>
    <w:uiPriority w:val="4"/>
    <w:unhideWhenUsed/>
    <w:qFormat/>
    <w:rPr>
      <w:i/>
      <w:iCs/>
    </w:rPr>
  </w:style>
  <w:style w:type="paragraph" w:customStyle="1" w:styleId="65F71D36B55A446FB3FD9E022EB10E9D">
    <w:name w:val="65F71D36B55A446FB3FD9E022EB10E9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Cloud storage</Abstract>
  <CompanyAddress/>
  <CompanyPhone/>
  <CompanyFax/>
  <CompanyEmail/>
</CoverPageProperties>
</file>

<file path=customXml/item2.xml><?xml version="1.0" encoding="utf-8"?>
<b:Sources xmlns:b="http://schemas.openxmlformats.org/officeDocument/2006/bibliography" SelectedStyle="\APASixthEditionOfficeOnline.xsl" StyleName="APA" Version="6">
  <b:Source>
    <b:Tag>Last</b:Tag>
    <b:SourceType>Book</b:SourceType>
    <b:Guid>{60AAA012-579D-4CB3-B717-40E27E8995F9}</b:Guid>
    <b:Title>Book Title</b:Title>
    <b:Year>Year</b:Year>
    <b:City>City Name</b:City>
    <b:Publisher>Publisher Name</b:Publisher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2</b:RefOrder>
  </b:Source>
  <b:Source>
    <b:Tag>Article</b:Tag>
    <b:SourceType>Book</b:SourceType>
    <b:Guid>{D4382C40-3DA7-4574-927B-2A66B806D070}</b:Guid>
    <b:Title>On Writing: A Memoir of the Craft</b:Title>
    <b:Year>2000</b:Year>
    <b:JournalName>Journal Title</b:JournalName>
    <b:Pages>Pages From - To</b:Pages>
    <b:Author>
      <b:Author>
        <b:NameList>
          <b:Person>
            <b:Last>King</b:Last>
            <b:First>Steven</b:First>
          </b:Person>
        </b:NameList>
      </b:Author>
    </b:Author>
    <b:Publisher>Scribner</b:Publisher>
    <b:RefOrder>1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EA8F82C-5053-4F8C-92D0-9FF5019AC0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APA style report (6th edition)</Template>
  <TotalTime>18</TotalTime>
  <Pages>4</Pages>
  <Words>16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Week 10 Assignment</vt:lpstr>
    </vt:vector>
  </TitlesOfParts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Module 1 Assignment</dc:title>
  <dc:subject/>
  <dc:creator>Ron</dc:creator>
  <cp:keywords/>
  <dc:description/>
  <cp:lastModifiedBy>Darnell Lewis</cp:lastModifiedBy>
  <cp:revision>2</cp:revision>
  <dcterms:created xsi:type="dcterms:W3CDTF">2023-10-16T14:34:00Z</dcterms:created>
  <dcterms:modified xsi:type="dcterms:W3CDTF">2023-10-16T14:34:00Z</dcterms:modified>
</cp:coreProperties>
</file>